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10ED9224" w14:textId="77777777" w:rsidTr="00D62FC4">
        <w:trPr>
          <w:trHeight w:hRule="exact" w:val="2160"/>
        </w:trPr>
        <w:tc>
          <w:tcPr>
            <w:tcW w:w="9360" w:type="dxa"/>
            <w:tcMar>
              <w:top w:w="0" w:type="dxa"/>
              <w:bottom w:w="0" w:type="dxa"/>
            </w:tcMar>
          </w:tcPr>
          <w:p w14:paraId="1C794ECB" w14:textId="77777777" w:rsidR="00692703" w:rsidRPr="00CF1A49" w:rsidRDefault="00B22716" w:rsidP="00913946">
            <w:pPr>
              <w:pStyle w:val="Title"/>
            </w:pPr>
            <w:r>
              <w:t>Brandy Carter</w:t>
            </w:r>
          </w:p>
          <w:p w14:paraId="74D07CC9" w14:textId="196DD123" w:rsidR="00692703" w:rsidRPr="00CF1A49" w:rsidRDefault="00E02F03" w:rsidP="00913946">
            <w:pPr>
              <w:pStyle w:val="ContactInfo"/>
              <w:contextualSpacing w:val="0"/>
            </w:pPr>
            <w:r>
              <w:t>2008 Laban Ave. Houma, LA 70363</w:t>
            </w:r>
            <w:r w:rsidR="00692703" w:rsidRPr="00CF1A49">
              <w:t xml:space="preserve"> </w:t>
            </w:r>
            <w:sdt>
              <w:sdtPr>
                <w:alias w:val="Divider dot:"/>
                <w:tag w:val="Divider dot:"/>
                <w:id w:val="-1459182552"/>
                <w:placeholder>
                  <w:docPart w:val="1F8049997FEB4F3C90146DF604CC09B2"/>
                </w:placeholder>
                <w:temporary/>
                <w:showingPlcHdr/>
                <w15:appearance w15:val="hidden"/>
              </w:sdtPr>
              <w:sdtEndPr/>
              <w:sdtContent>
                <w:r w:rsidR="00692703" w:rsidRPr="00CF1A49">
                  <w:t>·</w:t>
                </w:r>
              </w:sdtContent>
            </w:sdt>
            <w:r w:rsidR="00692703" w:rsidRPr="00CF1A49">
              <w:t xml:space="preserve"> </w:t>
            </w:r>
            <w:r w:rsidR="00B22716">
              <w:t>(985) 856-9996</w:t>
            </w:r>
          </w:p>
          <w:p w14:paraId="7D503050" w14:textId="77777777" w:rsidR="00692703" w:rsidRDefault="001E232D" w:rsidP="00B22716">
            <w:pPr>
              <w:pStyle w:val="ContactInfoEmphasis"/>
              <w:contextualSpacing w:val="0"/>
            </w:pPr>
            <w:hyperlink r:id="rId10" w:history="1">
              <w:r w:rsidRPr="009D2FF4">
                <w:rPr>
                  <w:rStyle w:val="Hyperlink"/>
                </w:rPr>
                <w:t>Cajunbrandy@gmail.com</w:t>
              </w:r>
            </w:hyperlink>
          </w:p>
          <w:p w14:paraId="085A72AA" w14:textId="40302BC5" w:rsidR="001E232D" w:rsidRPr="00CF1A49" w:rsidRDefault="007A7C18" w:rsidP="00B22716">
            <w:pPr>
              <w:pStyle w:val="ContactInfoEmphasis"/>
              <w:contextualSpacing w:val="0"/>
            </w:pPr>
            <w:r>
              <w:t xml:space="preserve">Data Analytics, </w:t>
            </w:r>
            <w:r w:rsidR="00167EB4">
              <w:t xml:space="preserve">Medical </w:t>
            </w:r>
            <w:r w:rsidR="001E232D">
              <w:t>Biller/Coder, Medical Assistant, EKG Tech/Phlebotomy Tech</w:t>
            </w:r>
            <w:r w:rsidR="00242E7E">
              <w:t xml:space="preserve">, </w:t>
            </w:r>
            <w:r w:rsidR="001F044E" w:rsidRPr="001F044E">
              <w:t>Insurance LAH &amp; Personal Lines</w:t>
            </w:r>
            <w:r w:rsidR="00F06224">
              <w:t>, Office Administrator</w:t>
            </w:r>
          </w:p>
        </w:tc>
      </w:tr>
      <w:tr w:rsidR="009571D8" w:rsidRPr="00CF1A49" w14:paraId="5F26C1FB" w14:textId="77777777" w:rsidTr="00692703">
        <w:tc>
          <w:tcPr>
            <w:tcW w:w="9360" w:type="dxa"/>
            <w:tcMar>
              <w:top w:w="432" w:type="dxa"/>
            </w:tcMar>
          </w:tcPr>
          <w:p w14:paraId="050C3344" w14:textId="0D96DB67" w:rsidR="00B22716" w:rsidRPr="00333CD3" w:rsidRDefault="00B22716" w:rsidP="00B22716">
            <w:r>
              <w:t>To obtain a position utilizing my experience and education with a company that offers an opportunity for growth and development</w:t>
            </w:r>
          </w:p>
          <w:p w14:paraId="4017766B" w14:textId="77777777" w:rsidR="001755A8" w:rsidRPr="00CF1A49" w:rsidRDefault="001755A8" w:rsidP="00913946">
            <w:pPr>
              <w:contextualSpacing w:val="0"/>
            </w:pPr>
          </w:p>
        </w:tc>
      </w:tr>
    </w:tbl>
    <w:p w14:paraId="6CECB597" w14:textId="77777777" w:rsidR="004E01EB" w:rsidRPr="00CF1A49" w:rsidRDefault="00CE5DC8" w:rsidP="004E01EB">
      <w:pPr>
        <w:pStyle w:val="Heading1"/>
      </w:pPr>
      <w:sdt>
        <w:sdtPr>
          <w:alias w:val="Experience:"/>
          <w:tag w:val="Experience:"/>
          <w:id w:val="-1983300934"/>
          <w:placeholder>
            <w:docPart w:val="8F7CC0AB17C0484BB434D00C02DB9788"/>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0059D283" w14:textId="77777777" w:rsidTr="00D66A52">
        <w:tc>
          <w:tcPr>
            <w:tcW w:w="9355" w:type="dxa"/>
          </w:tcPr>
          <w:p w14:paraId="2A1FC4ED" w14:textId="77777777" w:rsidR="00E27466" w:rsidRDefault="00E27466" w:rsidP="00E27466">
            <w:pPr>
              <w:pStyle w:val="Heading3"/>
            </w:pPr>
            <w:r>
              <w:t>OCTOBER 2024 - PRESENT</w:t>
            </w:r>
          </w:p>
          <w:p w14:paraId="1FD278C3" w14:textId="6D6F9016" w:rsidR="00E27466" w:rsidRDefault="00E27466" w:rsidP="00E27466">
            <w:pPr>
              <w:pStyle w:val="Heading3"/>
            </w:pPr>
            <w:r>
              <w:t>TECH 2 SUPPORT-VERIZON/ALORICA</w:t>
            </w:r>
            <w:r w:rsidR="00AB4CB9">
              <w:t>- Remote</w:t>
            </w:r>
          </w:p>
          <w:p w14:paraId="2BF45129" w14:textId="3A13D470" w:rsidR="00E27466" w:rsidRPr="00E27466" w:rsidRDefault="00E27466" w:rsidP="004310FA">
            <w:r w:rsidRPr="00E27466">
              <w:t>T</w:t>
            </w:r>
            <w:r w:rsidR="00837BC7">
              <w:t>a</w:t>
            </w:r>
            <w:r w:rsidR="004310FA">
              <w:t>lk</w:t>
            </w:r>
            <w:r w:rsidRPr="00E27466">
              <w:t xml:space="preserve"> with customers and help customer fix their device/phone through troubleshooting or even</w:t>
            </w:r>
            <w:r>
              <w:t xml:space="preserve"> </w:t>
            </w:r>
            <w:r w:rsidRPr="00E27466">
              <w:t>ordering new phone or device, help set up customers device with activation of phone/5g home,</w:t>
            </w:r>
            <w:r>
              <w:t xml:space="preserve"> </w:t>
            </w:r>
            <w:r w:rsidRPr="00E27466">
              <w:t>tablet or watch, walk customer through billing and collecting for their bill, sales for adding a line</w:t>
            </w:r>
          </w:p>
          <w:p w14:paraId="6B78B7FB" w14:textId="56DA57A7" w:rsidR="00E27466" w:rsidRPr="00E27466" w:rsidRDefault="00E27466" w:rsidP="004310FA">
            <w:r w:rsidRPr="00E27466">
              <w:t>to account was mandatory every month, sales with devices also.</w:t>
            </w:r>
          </w:p>
          <w:p w14:paraId="167863F5" w14:textId="77777777" w:rsidR="00E27466" w:rsidRDefault="00E27466" w:rsidP="00CA175F">
            <w:pPr>
              <w:pStyle w:val="Heading3"/>
              <w:contextualSpacing w:val="0"/>
            </w:pPr>
          </w:p>
          <w:p w14:paraId="41FAB79F" w14:textId="7DEA096C" w:rsidR="00CA175F" w:rsidRDefault="00CA175F" w:rsidP="00CA175F">
            <w:pPr>
              <w:pStyle w:val="Heading3"/>
              <w:contextualSpacing w:val="0"/>
            </w:pPr>
            <w:r>
              <w:t xml:space="preserve">March 2024 </w:t>
            </w:r>
            <w:r w:rsidR="00786A18">
              <w:t>–</w:t>
            </w:r>
            <w:r>
              <w:t xml:space="preserve"> </w:t>
            </w:r>
            <w:r w:rsidR="00786A18">
              <w:t>September 2024</w:t>
            </w:r>
          </w:p>
          <w:p w14:paraId="4A631771" w14:textId="71C09440" w:rsidR="00CA175F" w:rsidRDefault="00CA175F" w:rsidP="00CA175F">
            <w:pPr>
              <w:pStyle w:val="Heading2"/>
              <w:contextualSpacing w:val="0"/>
            </w:pPr>
            <w:r>
              <w:t>Insurance Agent</w:t>
            </w:r>
            <w:r w:rsidRPr="00CF1A49">
              <w:t>,</w:t>
            </w:r>
            <w:r>
              <w:t xml:space="preserve"> National General</w:t>
            </w:r>
            <w:r w:rsidR="00B25E04">
              <w:t xml:space="preserve"> (Direct Auto)</w:t>
            </w:r>
          </w:p>
          <w:p w14:paraId="4ECBC6C1" w14:textId="28174BFE" w:rsidR="00CA175F" w:rsidRPr="003C5E19" w:rsidRDefault="00CA175F" w:rsidP="00533984">
            <w:r w:rsidRPr="00DC0D7D">
              <w:t xml:space="preserve">Collect Insurance Premiums from customers, </w:t>
            </w:r>
            <w:r w:rsidR="009A71A5" w:rsidRPr="00DC0D7D">
              <w:t>filling</w:t>
            </w:r>
            <w:r w:rsidRPr="00DC0D7D">
              <w:t xml:space="preserve"> out reports Daily for Managers, Attend Bi-weekly zoom meetings, </w:t>
            </w:r>
            <w:r w:rsidR="00B872FE" w:rsidRPr="00DC0D7D">
              <w:t xml:space="preserve">make </w:t>
            </w:r>
            <w:r w:rsidRPr="00DC0D7D">
              <w:t xml:space="preserve">changes for customers, </w:t>
            </w:r>
            <w:r w:rsidR="009A71A5" w:rsidRPr="00DC0D7D">
              <w:t>sell</w:t>
            </w:r>
            <w:r w:rsidR="00F74CE3" w:rsidRPr="00DC0D7D">
              <w:t xml:space="preserve"> policies with and without ancillaries, answer phones </w:t>
            </w:r>
            <w:r w:rsidR="009E518E" w:rsidRPr="00DC0D7D">
              <w:t xml:space="preserve">Fill out applications for customers, take information for downpayments and monthly payments, </w:t>
            </w:r>
            <w:r w:rsidR="003C5E19" w:rsidRPr="00DC0D7D">
              <w:t xml:space="preserve">petty cash </w:t>
            </w:r>
            <w:r w:rsidR="009A71A5" w:rsidRPr="00DC0D7D">
              <w:t>reconciliation</w:t>
            </w:r>
            <w:r w:rsidR="003C5E19" w:rsidRPr="00DC0D7D">
              <w:t xml:space="preserve"> </w:t>
            </w:r>
            <w:r w:rsidR="00DC0D7D" w:rsidRPr="00DC0D7D">
              <w:t>daily</w:t>
            </w:r>
            <w:r w:rsidR="009E518E" w:rsidRPr="00DC0D7D">
              <w:t xml:space="preserve">, </w:t>
            </w:r>
            <w:r w:rsidR="009A71A5">
              <w:t>M</w:t>
            </w:r>
            <w:r w:rsidR="009E518E" w:rsidRPr="00DC0D7D">
              <w:t>arketing</w:t>
            </w:r>
            <w:r w:rsidR="003C5E19" w:rsidRPr="003C5E19">
              <w:t>.</w:t>
            </w:r>
          </w:p>
          <w:p w14:paraId="36B9DE73" w14:textId="77777777" w:rsidR="00CA175F" w:rsidRDefault="00CA175F" w:rsidP="004E133D">
            <w:pPr>
              <w:pStyle w:val="Heading3"/>
              <w:contextualSpacing w:val="0"/>
            </w:pPr>
          </w:p>
          <w:p w14:paraId="36CE4C1B" w14:textId="1397BA6C" w:rsidR="004E133D" w:rsidRDefault="004E133D" w:rsidP="004E133D">
            <w:pPr>
              <w:pStyle w:val="Heading3"/>
              <w:contextualSpacing w:val="0"/>
            </w:pPr>
            <w:r>
              <w:t xml:space="preserve">June 2022- </w:t>
            </w:r>
            <w:r w:rsidR="000C3C59">
              <w:t>March 2024</w:t>
            </w:r>
          </w:p>
          <w:p w14:paraId="7C7F0D6C" w14:textId="169D4B7F" w:rsidR="004E133D" w:rsidRDefault="00F37B64" w:rsidP="004E133D">
            <w:pPr>
              <w:pStyle w:val="Heading2"/>
              <w:contextualSpacing w:val="0"/>
            </w:pPr>
            <w:r>
              <w:t>Office Administrator</w:t>
            </w:r>
            <w:r w:rsidR="004E133D" w:rsidRPr="00CF1A49">
              <w:t>,</w:t>
            </w:r>
            <w:r w:rsidR="004E133D">
              <w:t xml:space="preserve"> </w:t>
            </w:r>
            <w:r>
              <w:rPr>
                <w:rStyle w:val="SubtleReference"/>
              </w:rPr>
              <w:t xml:space="preserve">Citizens </w:t>
            </w:r>
            <w:r w:rsidR="004E133D">
              <w:rPr>
                <w:rStyle w:val="SubtleReference"/>
              </w:rPr>
              <w:t>in</w:t>
            </w:r>
            <w:r>
              <w:rPr>
                <w:rStyle w:val="SubtleReference"/>
              </w:rPr>
              <w:t>c.</w:t>
            </w:r>
          </w:p>
          <w:p w14:paraId="458371F8" w14:textId="2300D8BC" w:rsidR="00F37B64" w:rsidRDefault="00F37B64" w:rsidP="00F37B64">
            <w:r>
              <w:t xml:space="preserve">Collect Insurance Premiums from customers and Agents, Complete turn-ins for Agents, </w:t>
            </w:r>
            <w:proofErr w:type="gramStart"/>
            <w:r>
              <w:t>Fill</w:t>
            </w:r>
            <w:proofErr w:type="gramEnd"/>
            <w:r>
              <w:t xml:space="preserve"> out reports Daily for Managers, </w:t>
            </w:r>
            <w:proofErr w:type="gramStart"/>
            <w:r>
              <w:t>Attend</w:t>
            </w:r>
            <w:proofErr w:type="gramEnd"/>
            <w:r>
              <w:t xml:space="preserve"> weekly zoom meetings, Assist Agents with changes for customers, Log in Applications and get them to Agents, Complete Main in payments daily, answer phones, answer customers with questions</w:t>
            </w:r>
            <w:r w:rsidR="000A3899">
              <w:t>, travel to surrounding areas to assist office when needed.</w:t>
            </w:r>
          </w:p>
          <w:p w14:paraId="74CDFB2E" w14:textId="77777777" w:rsidR="004E133D" w:rsidRDefault="004E133D" w:rsidP="00E02F03">
            <w:pPr>
              <w:pStyle w:val="Heading3"/>
              <w:contextualSpacing w:val="0"/>
            </w:pPr>
          </w:p>
          <w:p w14:paraId="0C872A77" w14:textId="4E8C3B5B" w:rsidR="00E02F03" w:rsidRDefault="004E133D" w:rsidP="00E02F03">
            <w:pPr>
              <w:pStyle w:val="Heading3"/>
              <w:contextualSpacing w:val="0"/>
            </w:pPr>
            <w:r>
              <w:t>January</w:t>
            </w:r>
            <w:r w:rsidR="00E02F03">
              <w:t xml:space="preserve"> 202</w:t>
            </w:r>
            <w:r>
              <w:t>2</w:t>
            </w:r>
            <w:r w:rsidR="00E02F03">
              <w:t xml:space="preserve">- </w:t>
            </w:r>
            <w:r>
              <w:t>June</w:t>
            </w:r>
            <w:r w:rsidR="00E02F03">
              <w:t xml:space="preserve"> 202</w:t>
            </w:r>
            <w:r>
              <w:t xml:space="preserve">2 </w:t>
            </w:r>
          </w:p>
          <w:p w14:paraId="2AFCC5E4" w14:textId="1B9F269C" w:rsidR="004E133D" w:rsidRDefault="004E133D" w:rsidP="004E133D">
            <w:pPr>
              <w:pStyle w:val="Heading2"/>
              <w:contextualSpacing w:val="0"/>
            </w:pPr>
            <w:r>
              <w:t>Insurance Agent</w:t>
            </w:r>
            <w:r w:rsidRPr="00CF1A49">
              <w:t>,</w:t>
            </w:r>
            <w:r>
              <w:t xml:space="preserve"> </w:t>
            </w:r>
            <w:r>
              <w:rPr>
                <w:rStyle w:val="SubtleReference"/>
              </w:rPr>
              <w:t>Security Plan insurance</w:t>
            </w:r>
          </w:p>
          <w:p w14:paraId="5EEB862C" w14:textId="7507E103" w:rsidR="00E02F03" w:rsidRDefault="004E133D" w:rsidP="004E133D">
            <w:r>
              <w:t xml:space="preserve">Collect Insurance Premiums at Customers homes, </w:t>
            </w:r>
            <w:r w:rsidR="00F37B64">
              <w:t>maintain</w:t>
            </w:r>
            <w:r>
              <w:t xml:space="preserve"> money for turn-ins, </w:t>
            </w:r>
            <w:r w:rsidR="000A3899">
              <w:t>s</w:t>
            </w:r>
            <w:r>
              <w:t>ell variety of products the company offers, Answer questions about insurance.</w:t>
            </w:r>
          </w:p>
          <w:p w14:paraId="708A2DFE" w14:textId="77777777" w:rsidR="004E133D" w:rsidRDefault="004E133D" w:rsidP="00E02F03">
            <w:pPr>
              <w:pStyle w:val="Heading3"/>
              <w:contextualSpacing w:val="0"/>
            </w:pPr>
          </w:p>
          <w:p w14:paraId="123FBCDE" w14:textId="2EB488A9" w:rsidR="00E02F03" w:rsidRDefault="00E02F03" w:rsidP="00E02F03">
            <w:pPr>
              <w:pStyle w:val="Heading3"/>
              <w:contextualSpacing w:val="0"/>
            </w:pPr>
            <w:r>
              <w:t>April 2021- December 2021</w:t>
            </w:r>
          </w:p>
          <w:p w14:paraId="31AF04F7" w14:textId="6D81E2C1" w:rsidR="00E02F03" w:rsidRPr="00CF1A49" w:rsidRDefault="00E02F03" w:rsidP="00E02F03">
            <w:pPr>
              <w:pStyle w:val="Heading2"/>
              <w:contextualSpacing w:val="0"/>
            </w:pPr>
            <w:r>
              <w:t>Customer Service Rep</w:t>
            </w:r>
            <w:r w:rsidRPr="00CF1A49">
              <w:t>,</w:t>
            </w:r>
            <w:r>
              <w:t xml:space="preserve"> </w:t>
            </w:r>
            <w:r>
              <w:rPr>
                <w:rStyle w:val="SubtleReference"/>
              </w:rPr>
              <w:t>Thibodaux Regional Medical Center</w:t>
            </w:r>
          </w:p>
          <w:p w14:paraId="0BBCCDEF" w14:textId="23CD1B44" w:rsidR="00E02F03" w:rsidRDefault="00E02F03" w:rsidP="00E02F03">
            <w:r>
              <w:t xml:space="preserve">Check Patients in for appointment, Schedule Appointments, Answer phones, Answer questions, Assist Doctors with scheduling surgery/ procedures, Verify Insurance, Collect Co-Pays, Schedule patients for next appointment. </w:t>
            </w:r>
          </w:p>
          <w:p w14:paraId="02EAFB71" w14:textId="77777777" w:rsidR="00E02F03" w:rsidRDefault="00E02F03" w:rsidP="002E33A3">
            <w:pPr>
              <w:pStyle w:val="Heading3"/>
              <w:contextualSpacing w:val="0"/>
            </w:pPr>
          </w:p>
          <w:p w14:paraId="7653BE8F" w14:textId="77777777" w:rsidR="008F435F" w:rsidRDefault="008F435F" w:rsidP="002E33A3">
            <w:pPr>
              <w:pStyle w:val="Heading3"/>
              <w:contextualSpacing w:val="0"/>
            </w:pPr>
          </w:p>
          <w:p w14:paraId="4FFF41EA" w14:textId="3CBB3E59" w:rsidR="002E33A3" w:rsidRDefault="002E33A3" w:rsidP="002E33A3">
            <w:pPr>
              <w:pStyle w:val="Heading3"/>
              <w:contextualSpacing w:val="0"/>
            </w:pPr>
            <w:r>
              <w:t xml:space="preserve">February 2021- </w:t>
            </w:r>
            <w:r w:rsidR="00E02F03">
              <w:t>APril 2021</w:t>
            </w:r>
          </w:p>
          <w:p w14:paraId="0E9082C1" w14:textId="77777777" w:rsidR="002E33A3" w:rsidRPr="00CF1A49" w:rsidRDefault="002E33A3" w:rsidP="002E33A3">
            <w:pPr>
              <w:pStyle w:val="Heading2"/>
              <w:contextualSpacing w:val="0"/>
            </w:pPr>
            <w:r>
              <w:t>Insurance Agent</w:t>
            </w:r>
            <w:r w:rsidRPr="00CF1A49">
              <w:t xml:space="preserve">, </w:t>
            </w:r>
            <w:r>
              <w:rPr>
                <w:rStyle w:val="SubtleReference"/>
              </w:rPr>
              <w:t>Woodman Life</w:t>
            </w:r>
          </w:p>
          <w:p w14:paraId="58F4EA4C" w14:textId="77777777" w:rsidR="002E33A3" w:rsidRDefault="002E33A3" w:rsidP="00242E7E">
            <w:r>
              <w:t>Sell insurance to people in need, as well as help people figure out where to put their money from 401 K,</w:t>
            </w:r>
            <w:r w:rsidR="00242E7E">
              <w:t xml:space="preserve"> retirement etc. into an annuity, IRL or whole life.</w:t>
            </w:r>
          </w:p>
          <w:p w14:paraId="46CD4AB0" w14:textId="77777777" w:rsidR="002E33A3" w:rsidRDefault="002E33A3" w:rsidP="002E33A3">
            <w:pPr>
              <w:pStyle w:val="Heading3"/>
              <w:contextualSpacing w:val="0"/>
            </w:pPr>
          </w:p>
          <w:p w14:paraId="7E32D8D6" w14:textId="77777777" w:rsidR="00533984" w:rsidRDefault="00533984" w:rsidP="002E33A3">
            <w:pPr>
              <w:pStyle w:val="Heading3"/>
              <w:contextualSpacing w:val="0"/>
            </w:pPr>
          </w:p>
          <w:p w14:paraId="4CB71D0D" w14:textId="4CE166D5" w:rsidR="002E33A3" w:rsidRDefault="002E33A3" w:rsidP="002E33A3">
            <w:pPr>
              <w:pStyle w:val="Heading3"/>
              <w:contextualSpacing w:val="0"/>
            </w:pPr>
            <w:r>
              <w:t>June 2020- February 2021</w:t>
            </w:r>
          </w:p>
          <w:p w14:paraId="27E250C5" w14:textId="77777777" w:rsidR="002E33A3" w:rsidRPr="00CF1A49" w:rsidRDefault="002E33A3" w:rsidP="002E33A3">
            <w:pPr>
              <w:pStyle w:val="Heading2"/>
              <w:contextualSpacing w:val="0"/>
            </w:pPr>
            <w:r>
              <w:t>Insurance Agent</w:t>
            </w:r>
            <w:r w:rsidRPr="00CF1A49">
              <w:t xml:space="preserve">, </w:t>
            </w:r>
            <w:r>
              <w:rPr>
                <w:rStyle w:val="SubtleReference"/>
              </w:rPr>
              <w:t>Kemper Life</w:t>
            </w:r>
          </w:p>
          <w:p w14:paraId="30414F43" w14:textId="77777777" w:rsidR="002E33A3" w:rsidRDefault="002E33A3" w:rsidP="002E33A3">
            <w:r>
              <w:t>Selling insurance to people that need/want it. Collecting Premiums from customers. Make phone calls to customers about delayed premium payments. Turn in all payments collected.</w:t>
            </w:r>
          </w:p>
          <w:p w14:paraId="548A91EF" w14:textId="77777777" w:rsidR="002E33A3" w:rsidRDefault="002E33A3" w:rsidP="001D0BF1">
            <w:pPr>
              <w:pStyle w:val="Heading3"/>
              <w:contextualSpacing w:val="0"/>
            </w:pPr>
          </w:p>
          <w:p w14:paraId="630D5A6F" w14:textId="77777777" w:rsidR="00443EF6" w:rsidRDefault="00443EF6" w:rsidP="001D0BF1">
            <w:pPr>
              <w:pStyle w:val="Heading3"/>
              <w:contextualSpacing w:val="0"/>
            </w:pPr>
            <w:r>
              <w:t>February 2020- June 2020</w:t>
            </w:r>
          </w:p>
          <w:p w14:paraId="125341A6" w14:textId="77777777" w:rsidR="00443EF6" w:rsidRPr="00CF1A49" w:rsidRDefault="00443EF6" w:rsidP="00443EF6">
            <w:pPr>
              <w:pStyle w:val="Heading2"/>
              <w:contextualSpacing w:val="0"/>
            </w:pPr>
            <w:r>
              <w:t>Billing/Coding</w:t>
            </w:r>
            <w:r w:rsidR="002E33A3">
              <w:t xml:space="preserve">, </w:t>
            </w:r>
            <w:r w:rsidR="002E33A3">
              <w:rPr>
                <w:rStyle w:val="SubtleReference"/>
              </w:rPr>
              <w:t>Ehealthcare Solutions</w:t>
            </w:r>
          </w:p>
          <w:p w14:paraId="1F0A314F" w14:textId="77777777" w:rsidR="00443EF6" w:rsidRDefault="002E33A3" w:rsidP="002E33A3">
            <w:r>
              <w:t xml:space="preserve">Insurance verification, </w:t>
            </w:r>
            <w:proofErr w:type="gramStart"/>
            <w:r>
              <w:t>Posting</w:t>
            </w:r>
            <w:proofErr w:type="gramEnd"/>
            <w:r>
              <w:t xml:space="preserve"> payments, Make phone calls to Insurance companies as well as patients about payments. Mail out bills to patients as well as Insurance companies.</w:t>
            </w:r>
          </w:p>
          <w:p w14:paraId="6512596C" w14:textId="77777777" w:rsidR="00443EF6" w:rsidRDefault="00443EF6" w:rsidP="001D0BF1">
            <w:pPr>
              <w:pStyle w:val="Heading3"/>
              <w:contextualSpacing w:val="0"/>
            </w:pPr>
          </w:p>
          <w:p w14:paraId="0BFD6725" w14:textId="77777777" w:rsidR="001D0BF1" w:rsidRPr="00CF1A49" w:rsidRDefault="00B22716" w:rsidP="001D0BF1">
            <w:pPr>
              <w:pStyle w:val="Heading3"/>
              <w:contextualSpacing w:val="0"/>
            </w:pPr>
            <w:r>
              <w:t>June 2018</w:t>
            </w:r>
            <w:r w:rsidR="001D0BF1" w:rsidRPr="00CF1A49">
              <w:t xml:space="preserve"> – </w:t>
            </w:r>
            <w:r>
              <w:t>July 2018</w:t>
            </w:r>
          </w:p>
          <w:p w14:paraId="136AA0EE" w14:textId="77777777" w:rsidR="001D0BF1" w:rsidRPr="00CF1A49" w:rsidRDefault="00B22716" w:rsidP="001D0BF1">
            <w:pPr>
              <w:pStyle w:val="Heading2"/>
              <w:contextualSpacing w:val="0"/>
            </w:pPr>
            <w:r>
              <w:t>Billing/Coding Extern site</w:t>
            </w:r>
            <w:r w:rsidR="001D0BF1" w:rsidRPr="00CF1A49">
              <w:t xml:space="preserve">, </w:t>
            </w:r>
            <w:r w:rsidR="002E33A3">
              <w:rPr>
                <w:rStyle w:val="SubtleReference"/>
              </w:rPr>
              <w:t>slmA</w:t>
            </w:r>
          </w:p>
          <w:p w14:paraId="7CAC7D8F" w14:textId="77777777" w:rsidR="001E3120" w:rsidRPr="00CF1A49" w:rsidRDefault="00B22716" w:rsidP="001D0BF1">
            <w:pPr>
              <w:contextualSpacing w:val="0"/>
            </w:pPr>
            <w:r>
              <w:t xml:space="preserve">Downloads, Medicaid verification, Medicare verification, scanning, </w:t>
            </w:r>
            <w:proofErr w:type="gramStart"/>
            <w:r>
              <w:t>Posting</w:t>
            </w:r>
            <w:proofErr w:type="gramEnd"/>
            <w:r>
              <w:t xml:space="preserve"> payments, working denials from insurance, search for </w:t>
            </w:r>
            <w:proofErr w:type="gramStart"/>
            <w:r>
              <w:t>patients</w:t>
            </w:r>
            <w:proofErr w:type="gramEnd"/>
            <w:r>
              <w:t xml:space="preserve"> information, finding missing payments, printing reports and working them, Insurance coverage, aging reports.  Programs used ACS, </w:t>
            </w:r>
            <w:proofErr w:type="spellStart"/>
            <w:r>
              <w:t>Aprima</w:t>
            </w:r>
            <w:proofErr w:type="spellEnd"/>
            <w:r>
              <w:t>, Epic, Medicaid, Medicare, Blue Cross Blue Shield, United Health Care, other commercial insurance websites</w:t>
            </w:r>
          </w:p>
        </w:tc>
      </w:tr>
      <w:tr w:rsidR="00F61DF9" w:rsidRPr="00CF1A49" w14:paraId="1A1CFD11" w14:textId="77777777" w:rsidTr="00F61DF9">
        <w:tc>
          <w:tcPr>
            <w:tcW w:w="9355" w:type="dxa"/>
            <w:tcMar>
              <w:top w:w="216" w:type="dxa"/>
            </w:tcMar>
          </w:tcPr>
          <w:p w14:paraId="52F4F30C" w14:textId="0E9BD38D" w:rsidR="00F61DF9" w:rsidRDefault="00F61DF9" w:rsidP="00F61DF9"/>
        </w:tc>
      </w:tr>
    </w:tbl>
    <w:sdt>
      <w:sdtPr>
        <w:alias w:val="Education:"/>
        <w:tag w:val="Education:"/>
        <w:id w:val="-1908763273"/>
        <w:placeholder>
          <w:docPart w:val="C255F1941FA54CA6A5A260698AED82A0"/>
        </w:placeholder>
        <w:temporary/>
        <w:showingPlcHdr/>
        <w15:appearance w15:val="hidden"/>
      </w:sdtPr>
      <w:sdtEndPr/>
      <w:sdtContent>
        <w:p w14:paraId="799EB2C4" w14:textId="77777777" w:rsidR="00DA59AA" w:rsidRPr="00CF1A49" w:rsidRDefault="00DA59AA" w:rsidP="0097790C">
          <w:pPr>
            <w:pStyle w:val="Heading1"/>
          </w:pPr>
          <w:r w:rsidRPr="00CF1A49">
            <w:t>Education</w:t>
          </w:r>
        </w:p>
      </w:sdtContent>
    </w:sdt>
    <w:tbl>
      <w:tblPr>
        <w:tblStyle w:val="TableGrid"/>
        <w:tblW w:w="5000"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337"/>
      </w:tblGrid>
      <w:tr w:rsidR="001D0BF1" w:rsidRPr="00CF1A49" w14:paraId="1FF759E7" w14:textId="77777777" w:rsidTr="00F06224">
        <w:trPr>
          <w:trHeight w:val="2103"/>
        </w:trPr>
        <w:tc>
          <w:tcPr>
            <w:tcW w:w="9337" w:type="dxa"/>
          </w:tcPr>
          <w:p w14:paraId="499E66E6" w14:textId="32BF377A" w:rsidR="00167EB4" w:rsidRPr="00CF1A49" w:rsidRDefault="00167EB4" w:rsidP="00167EB4">
            <w:pPr>
              <w:pStyle w:val="Heading3"/>
              <w:contextualSpacing w:val="0"/>
            </w:pPr>
            <w:r>
              <w:t>october</w:t>
            </w:r>
            <w:r w:rsidRPr="00CF1A49">
              <w:t xml:space="preserve"> </w:t>
            </w:r>
            <w:r>
              <w:t>20</w:t>
            </w:r>
            <w:r>
              <w:t>25</w:t>
            </w:r>
          </w:p>
          <w:p w14:paraId="5CDE544E" w14:textId="14515DB4" w:rsidR="00167EB4" w:rsidRPr="00CF1A49" w:rsidRDefault="00167EB4" w:rsidP="00167EB4">
            <w:pPr>
              <w:pStyle w:val="Heading2"/>
              <w:contextualSpacing w:val="0"/>
            </w:pPr>
            <w:r>
              <w:t>data analytics</w:t>
            </w:r>
            <w:r w:rsidRPr="00CF1A49">
              <w:t xml:space="preserve">, </w:t>
            </w:r>
            <w:r w:rsidRPr="007A6A42">
              <w:rPr>
                <w:b w:val="0"/>
                <w:color w:val="000000" w:themeColor="text1"/>
              </w:rPr>
              <w:t>skill</w:t>
            </w:r>
            <w:r w:rsidR="007A6A42" w:rsidRPr="007A6A42">
              <w:rPr>
                <w:b w:val="0"/>
                <w:color w:val="000000" w:themeColor="text1"/>
              </w:rPr>
              <w:t>Up</w:t>
            </w:r>
          </w:p>
          <w:p w14:paraId="58550A81" w14:textId="72BEF631" w:rsidR="00167EB4" w:rsidRPr="00333CD3" w:rsidRDefault="00167EB4" w:rsidP="00167EB4">
            <w:r>
              <w:t xml:space="preserve">Coarse work includes: </w:t>
            </w:r>
            <w:r w:rsidR="007A6A42">
              <w:t>Excel</w:t>
            </w:r>
          </w:p>
          <w:p w14:paraId="6BDD33C8" w14:textId="77777777" w:rsidR="00167EB4" w:rsidRDefault="00167EB4" w:rsidP="001D0BF1">
            <w:pPr>
              <w:pStyle w:val="Heading3"/>
              <w:contextualSpacing w:val="0"/>
            </w:pPr>
          </w:p>
          <w:p w14:paraId="583D0E80" w14:textId="7AE98696" w:rsidR="001D0BF1" w:rsidRPr="00CF1A49" w:rsidRDefault="00B22716" w:rsidP="001D0BF1">
            <w:pPr>
              <w:pStyle w:val="Heading3"/>
              <w:contextualSpacing w:val="0"/>
            </w:pPr>
            <w:r>
              <w:t>August</w:t>
            </w:r>
            <w:r w:rsidR="001D0BF1" w:rsidRPr="00CF1A49">
              <w:t xml:space="preserve"> </w:t>
            </w:r>
            <w:r>
              <w:t>2018</w:t>
            </w:r>
          </w:p>
          <w:p w14:paraId="396223BC" w14:textId="77777777" w:rsidR="001D0BF1" w:rsidRPr="00CF1A49" w:rsidRDefault="00B22716" w:rsidP="001D0BF1">
            <w:pPr>
              <w:pStyle w:val="Heading2"/>
              <w:contextualSpacing w:val="0"/>
            </w:pPr>
            <w:r>
              <w:t>health information management billing and coding</w:t>
            </w:r>
            <w:r w:rsidR="001D0BF1" w:rsidRPr="00CF1A49">
              <w:t xml:space="preserve">, </w:t>
            </w:r>
            <w:r>
              <w:rPr>
                <w:rStyle w:val="SubtleReference"/>
              </w:rPr>
              <w:t>blue cliff college</w:t>
            </w:r>
          </w:p>
          <w:p w14:paraId="0501B7F8" w14:textId="77777777" w:rsidR="00B22716" w:rsidRPr="00333CD3" w:rsidRDefault="00B22716" w:rsidP="00B22716">
            <w:r>
              <w:t>Coarse work includes: Medical Billing and Coding 1 &amp; 2, Medical forms and insurance, Pharmacology for Health Information, Patient billing and collection Processes, Electronic Health Records 1 &amp; 2, Medical Terminology 1 &amp; 2, Anatomy and Physiology 1 &amp; 2, Reimbursement Methodologies. Overall GPA 3.62</w:t>
            </w:r>
          </w:p>
          <w:p w14:paraId="2DFB6250" w14:textId="77777777" w:rsidR="007538DC" w:rsidRPr="00CF1A49" w:rsidRDefault="007538DC" w:rsidP="00F06224">
            <w:pPr>
              <w:pStyle w:val="Heading3"/>
            </w:pPr>
          </w:p>
        </w:tc>
      </w:tr>
      <w:tr w:rsidR="00F61DF9" w:rsidRPr="00CF1A49" w14:paraId="657FB122" w14:textId="77777777" w:rsidTr="00F06224">
        <w:trPr>
          <w:trHeight w:val="4138"/>
        </w:trPr>
        <w:tc>
          <w:tcPr>
            <w:tcW w:w="9337" w:type="dxa"/>
            <w:tcMar>
              <w:top w:w="216" w:type="dxa"/>
            </w:tcMar>
          </w:tcPr>
          <w:p w14:paraId="6F40A74A" w14:textId="77777777" w:rsidR="00F61DF9" w:rsidRPr="00CF1A49" w:rsidRDefault="00B22716" w:rsidP="00F61DF9">
            <w:pPr>
              <w:pStyle w:val="Heading3"/>
              <w:contextualSpacing w:val="0"/>
            </w:pPr>
            <w:r>
              <w:lastRenderedPageBreak/>
              <w:t>September</w:t>
            </w:r>
            <w:r w:rsidR="00F61DF9" w:rsidRPr="00CF1A49">
              <w:t xml:space="preserve"> </w:t>
            </w:r>
            <w:r>
              <w:t>2007</w:t>
            </w:r>
          </w:p>
          <w:p w14:paraId="1E5EC0D0" w14:textId="77777777" w:rsidR="00F61DF9" w:rsidRPr="00CF1A49" w:rsidRDefault="00B22716" w:rsidP="00F61DF9">
            <w:pPr>
              <w:pStyle w:val="Heading2"/>
              <w:contextualSpacing w:val="0"/>
            </w:pPr>
            <w:r>
              <w:t>ekg tech/ phlebotomy tech</w:t>
            </w:r>
            <w:r w:rsidR="00F61DF9" w:rsidRPr="00CF1A49">
              <w:t xml:space="preserve">, </w:t>
            </w:r>
            <w:r>
              <w:rPr>
                <w:rStyle w:val="SubtleReference"/>
              </w:rPr>
              <w:t>unitech training academy</w:t>
            </w:r>
          </w:p>
          <w:p w14:paraId="3417BA03" w14:textId="77777777" w:rsidR="00B22716" w:rsidRPr="00333CD3" w:rsidRDefault="00B22716" w:rsidP="00B22716">
            <w:r>
              <w:t>Coarse work included: Intro to Windows XP, Microsoft Word 2003, Role of Electro Cardiographer, Performing an EKG, EKG Interpretation &amp; Clinical Significance, Exercise Electrocardiography, Ambulatory Monitoring, Intro to Phlebotomy, Blood Function &amp; Composition, and Equipment for Specimen Collection, Performing Venipuncture, Specimen Processing, Special Phlebotomy Procedures, Quality Assurance &amp; Risk Management, CPR.  Overall GPA 89</w:t>
            </w:r>
          </w:p>
          <w:p w14:paraId="0D47E5C0" w14:textId="77777777" w:rsidR="00F61DF9" w:rsidRDefault="00F61DF9" w:rsidP="00F06224">
            <w:pPr>
              <w:pStyle w:val="Heading3"/>
            </w:pPr>
          </w:p>
          <w:p w14:paraId="510908B3" w14:textId="77777777" w:rsidR="00B22716" w:rsidRPr="00CF1A49" w:rsidRDefault="00B22716" w:rsidP="00B22716">
            <w:pPr>
              <w:pStyle w:val="Heading3"/>
              <w:contextualSpacing w:val="0"/>
            </w:pPr>
            <w:r>
              <w:t>october</w:t>
            </w:r>
            <w:r w:rsidRPr="00CF1A49">
              <w:t xml:space="preserve"> </w:t>
            </w:r>
            <w:r>
              <w:t>2006</w:t>
            </w:r>
          </w:p>
          <w:p w14:paraId="629F9FA7" w14:textId="77777777" w:rsidR="00B22716" w:rsidRPr="00CF1A49" w:rsidRDefault="00B22716" w:rsidP="00B22716">
            <w:pPr>
              <w:pStyle w:val="Heading2"/>
              <w:contextualSpacing w:val="0"/>
            </w:pPr>
            <w:r>
              <w:t>medical assisting</w:t>
            </w:r>
            <w:r w:rsidRPr="00CF1A49">
              <w:t xml:space="preserve">, </w:t>
            </w:r>
            <w:r>
              <w:rPr>
                <w:rStyle w:val="SubtleReference"/>
              </w:rPr>
              <w:t>blue cliff college</w:t>
            </w:r>
          </w:p>
          <w:p w14:paraId="20BCC7B3" w14:textId="77777777" w:rsidR="00B22716" w:rsidRDefault="00B22716" w:rsidP="00B22716">
            <w:r>
              <w:t>Coarse work included: Intro to Medical Assisting, Medical Science 1, 2, 3, Medical Theory and Technique 1,2,3, Medical Terminology 1,2,3, Medical Assisting Administrative Procedures, Medical Coding and Insurance, Interpersonal Communications, Principals of Pharmacology.  GPA 3.65</w:t>
            </w:r>
          </w:p>
          <w:p w14:paraId="0545E570" w14:textId="77777777" w:rsidR="00B22716" w:rsidRDefault="00B22716" w:rsidP="00F61DF9"/>
        </w:tc>
      </w:tr>
    </w:tbl>
    <w:p w14:paraId="6EBB4F13" w14:textId="5B9A7FDB" w:rsidR="00486277" w:rsidRPr="00CF1A49" w:rsidRDefault="00CE5DC8" w:rsidP="000A3899">
      <w:pPr>
        <w:pStyle w:val="Heading1"/>
        <w:tabs>
          <w:tab w:val="left" w:pos="2025"/>
        </w:tabs>
      </w:pPr>
      <w:sdt>
        <w:sdtPr>
          <w:alias w:val="Skills:"/>
          <w:tag w:val="Skills:"/>
          <w:id w:val="-1392877668"/>
          <w:placeholder>
            <w:docPart w:val="A1D1542DF1734CB0A34701B38E762B57"/>
          </w:placeholder>
          <w:temporary/>
          <w:showingPlcHdr/>
          <w15:appearance w15:val="hidden"/>
        </w:sdtPr>
        <w:sdtEndPr/>
        <w:sdtContent>
          <w:r w:rsidR="00486277" w:rsidRPr="00CF1A49">
            <w:t>Skills</w:t>
          </w:r>
        </w:sdtContent>
      </w:sdt>
      <w:r w:rsidR="000A3899">
        <w:tab/>
      </w:r>
    </w:p>
    <w:tbl>
      <w:tblPr>
        <w:tblStyle w:val="TableGrid"/>
        <w:tblW w:w="4989" w:type="pct"/>
        <w:tblCellMar>
          <w:left w:w="0" w:type="dxa"/>
          <w:right w:w="0" w:type="dxa"/>
        </w:tblCellMar>
        <w:tblLook w:val="04A0" w:firstRow="1" w:lastRow="0" w:firstColumn="1" w:lastColumn="0" w:noHBand="0" w:noVBand="1"/>
        <w:tblDescription w:val="Skills layout table"/>
      </w:tblPr>
      <w:tblGrid>
        <w:gridCol w:w="4649"/>
        <w:gridCol w:w="4690"/>
      </w:tblGrid>
      <w:tr w:rsidR="003A0632" w:rsidRPr="006E1507" w14:paraId="69ACD557" w14:textId="77777777" w:rsidTr="00F06224">
        <w:trPr>
          <w:trHeight w:val="2311"/>
        </w:trPr>
        <w:tc>
          <w:tcPr>
            <w:tcW w:w="4649" w:type="dxa"/>
          </w:tcPr>
          <w:p w14:paraId="22D5710F" w14:textId="77777777" w:rsidR="001E3120" w:rsidRPr="006E1507" w:rsidRDefault="00B22716" w:rsidP="006E1507">
            <w:pPr>
              <w:pStyle w:val="ListBullet"/>
              <w:contextualSpacing w:val="0"/>
            </w:pPr>
            <w:r>
              <w:t>Health Information Management Billing and Coding</w:t>
            </w:r>
          </w:p>
          <w:p w14:paraId="715F0850" w14:textId="77777777" w:rsidR="001F4E6D" w:rsidRDefault="00B22716" w:rsidP="00B22716">
            <w:pPr>
              <w:pStyle w:val="ListBullet"/>
              <w:contextualSpacing w:val="0"/>
            </w:pPr>
            <w:r>
              <w:t>Vitals</w:t>
            </w:r>
          </w:p>
          <w:p w14:paraId="42FB4E94" w14:textId="77777777" w:rsidR="00443EF6" w:rsidRDefault="00443EF6" w:rsidP="00B22716">
            <w:pPr>
              <w:pStyle w:val="ListBullet"/>
              <w:contextualSpacing w:val="0"/>
            </w:pPr>
            <w:r>
              <w:t>Louisiana Life &amp; Health, Personal Lines Insurance License</w:t>
            </w:r>
          </w:p>
          <w:p w14:paraId="76307424" w14:textId="31AD02D8" w:rsidR="004E133D" w:rsidRDefault="004E133D" w:rsidP="00B22716">
            <w:pPr>
              <w:pStyle w:val="ListBullet"/>
              <w:contextualSpacing w:val="0"/>
            </w:pPr>
            <w:r>
              <w:t>Collections</w:t>
            </w:r>
            <w:r w:rsidR="000A3899">
              <w:t>/ Customer Service</w:t>
            </w:r>
            <w:r>
              <w:t xml:space="preserve"> </w:t>
            </w:r>
          </w:p>
          <w:p w14:paraId="4AE1C523" w14:textId="1E475724" w:rsidR="00AC1840" w:rsidRDefault="00AC1840" w:rsidP="00B22716">
            <w:pPr>
              <w:pStyle w:val="ListBullet"/>
              <w:contextualSpacing w:val="0"/>
            </w:pPr>
            <w:r>
              <w:t xml:space="preserve">Petty Cash </w:t>
            </w:r>
            <w:r w:rsidR="003D2126">
              <w:t>Reconciliation</w:t>
            </w:r>
          </w:p>
          <w:p w14:paraId="686F841A" w14:textId="11911798" w:rsidR="003D2126" w:rsidRDefault="00493001" w:rsidP="00B22716">
            <w:pPr>
              <w:pStyle w:val="ListBullet"/>
              <w:contextualSpacing w:val="0"/>
            </w:pPr>
            <w:r>
              <w:t xml:space="preserve">Knowledge of Microsoft Word, Outlook, </w:t>
            </w:r>
            <w:r w:rsidR="009D0882">
              <w:t>Excel</w:t>
            </w:r>
          </w:p>
          <w:p w14:paraId="4E4BF0FB" w14:textId="23E358A2" w:rsidR="009D0882" w:rsidRDefault="009D0882" w:rsidP="00B22716">
            <w:pPr>
              <w:pStyle w:val="ListBullet"/>
              <w:contextualSpacing w:val="0"/>
            </w:pPr>
            <w:r>
              <w:t>Answering phones in a proper manner</w:t>
            </w:r>
          </w:p>
          <w:p w14:paraId="5587E5B0" w14:textId="33D1ACE4" w:rsidR="00074951" w:rsidRDefault="00074951" w:rsidP="00B22716">
            <w:pPr>
              <w:pStyle w:val="ListBullet"/>
              <w:contextualSpacing w:val="0"/>
            </w:pPr>
            <w:r>
              <w:t>Selling Insurance</w:t>
            </w:r>
          </w:p>
          <w:p w14:paraId="19EF6EF5" w14:textId="79F6103F" w:rsidR="004F477A" w:rsidRDefault="004F477A" w:rsidP="00B22716">
            <w:pPr>
              <w:pStyle w:val="ListBullet"/>
              <w:contextualSpacing w:val="0"/>
            </w:pPr>
            <w:r>
              <w:t xml:space="preserve">Explaining insurance and Ancillaries </w:t>
            </w:r>
            <w:r w:rsidR="00195279">
              <w:t>properly</w:t>
            </w:r>
          </w:p>
          <w:p w14:paraId="1F28CD56" w14:textId="70C13DD4" w:rsidR="00195279" w:rsidRDefault="00794070" w:rsidP="00B22716">
            <w:pPr>
              <w:pStyle w:val="ListBullet"/>
              <w:contextualSpacing w:val="0"/>
            </w:pPr>
            <w:r>
              <w:t>Listening to people and what their goals are to help them achieve them.</w:t>
            </w:r>
          </w:p>
          <w:p w14:paraId="65CEEA48" w14:textId="72338C45" w:rsidR="004E133D" w:rsidRPr="006E1507" w:rsidRDefault="004E133D" w:rsidP="00F06224">
            <w:pPr>
              <w:pStyle w:val="ListBullet"/>
              <w:numPr>
                <w:ilvl w:val="0"/>
                <w:numId w:val="0"/>
              </w:numPr>
              <w:ind w:left="360"/>
              <w:contextualSpacing w:val="0"/>
            </w:pPr>
          </w:p>
        </w:tc>
        <w:tc>
          <w:tcPr>
            <w:tcW w:w="4690" w:type="dxa"/>
            <w:tcMar>
              <w:left w:w="360" w:type="dxa"/>
            </w:tcMar>
          </w:tcPr>
          <w:p w14:paraId="4DFECADC" w14:textId="77777777" w:rsidR="003A0632" w:rsidRPr="006E1507" w:rsidRDefault="00B22716" w:rsidP="006E1507">
            <w:pPr>
              <w:pStyle w:val="ListBullet"/>
              <w:contextualSpacing w:val="0"/>
            </w:pPr>
            <w:r>
              <w:t>Venipuncture, Urinalysis, EKG Hookup</w:t>
            </w:r>
          </w:p>
          <w:p w14:paraId="42B939AE" w14:textId="77777777" w:rsidR="001E3120" w:rsidRPr="006E1507" w:rsidRDefault="00B22716" w:rsidP="006E1507">
            <w:pPr>
              <w:pStyle w:val="ListBullet"/>
              <w:contextualSpacing w:val="0"/>
            </w:pPr>
            <w:r>
              <w:t>Knowledge of Medisoft,</w:t>
            </w:r>
            <w:r w:rsidR="009A4EDC">
              <w:t xml:space="preserve"> </w:t>
            </w:r>
            <w:proofErr w:type="spellStart"/>
            <w:r w:rsidR="009A4EDC">
              <w:t>PrimeSuite</w:t>
            </w:r>
            <w:proofErr w:type="spellEnd"/>
            <w:r w:rsidR="009A4EDC">
              <w:t xml:space="preserve">, </w:t>
            </w:r>
            <w:proofErr w:type="spellStart"/>
            <w:r w:rsidR="009A4EDC">
              <w:t>Aprima</w:t>
            </w:r>
            <w:proofErr w:type="spellEnd"/>
            <w:r w:rsidR="009A4EDC">
              <w:t>, Epic</w:t>
            </w:r>
          </w:p>
          <w:p w14:paraId="3C390417" w14:textId="77777777" w:rsidR="001E3120" w:rsidRDefault="009A4EDC" w:rsidP="009A4EDC">
            <w:pPr>
              <w:pStyle w:val="ListBullet"/>
              <w:contextualSpacing w:val="0"/>
            </w:pPr>
            <w:r>
              <w:t>Properly recording in Medical Records, fax, copy machines.</w:t>
            </w:r>
          </w:p>
          <w:p w14:paraId="48E12A97" w14:textId="77777777" w:rsidR="0077762A" w:rsidRDefault="0077762A" w:rsidP="0077762A">
            <w:pPr>
              <w:pStyle w:val="ListBullet"/>
            </w:pPr>
            <w:r>
              <w:t>Customer service/tech for several different</w:t>
            </w:r>
          </w:p>
          <w:p w14:paraId="012BC624" w14:textId="77777777" w:rsidR="0077762A" w:rsidRDefault="0077762A" w:rsidP="0077762A">
            <w:pPr>
              <w:pStyle w:val="ListBullet"/>
            </w:pPr>
            <w:r>
              <w:t>types of devices. Including activation,</w:t>
            </w:r>
          </w:p>
          <w:p w14:paraId="075CFA0B" w14:textId="77777777" w:rsidR="0077762A" w:rsidRDefault="0077762A" w:rsidP="0077762A">
            <w:pPr>
              <w:pStyle w:val="ListBullet"/>
            </w:pPr>
            <w:r>
              <w:t>disconnects, troubleshooting.</w:t>
            </w:r>
          </w:p>
          <w:p w14:paraId="23D5219F" w14:textId="6F07059C" w:rsidR="0077762A" w:rsidRDefault="0077762A" w:rsidP="0077762A">
            <w:pPr>
              <w:pStyle w:val="ListBullet"/>
            </w:pPr>
            <w:r>
              <w:t>Sales</w:t>
            </w:r>
          </w:p>
          <w:p w14:paraId="0EA31DA8" w14:textId="77777777" w:rsidR="004E133D" w:rsidRDefault="004E133D" w:rsidP="0077762A">
            <w:pPr>
              <w:pStyle w:val="ListBullet"/>
            </w:pPr>
            <w:r>
              <w:t>Verification of Multiple kinds of Insurances.</w:t>
            </w:r>
          </w:p>
          <w:p w14:paraId="56E6A74B" w14:textId="26F541F3" w:rsidR="001B0924" w:rsidRPr="006E1507" w:rsidRDefault="001B0924" w:rsidP="0077762A">
            <w:pPr>
              <w:pStyle w:val="ListBullet"/>
            </w:pPr>
            <w:r>
              <w:t>Excel</w:t>
            </w:r>
          </w:p>
        </w:tc>
      </w:tr>
    </w:tbl>
    <w:p w14:paraId="2681566E" w14:textId="77777777" w:rsidR="00AD782D" w:rsidRPr="00CF1A49" w:rsidRDefault="00AD782D" w:rsidP="000A3899">
      <w:pPr>
        <w:pStyle w:val="Heading1"/>
      </w:pPr>
    </w:p>
    <w:sectPr w:rsidR="00AD782D" w:rsidRPr="00CF1A49" w:rsidSect="005A1B10">
      <w:headerReference w:type="even" r:id="rId11"/>
      <w:headerReference w:type="default" r:id="rId12"/>
      <w:footerReference w:type="even" r:id="rId13"/>
      <w:footerReference w:type="default" r:id="rId14"/>
      <w:headerReference w:type="first" r:id="rId15"/>
      <w:footerReference w:type="first" r:id="rId16"/>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EAAA" w14:textId="77777777" w:rsidR="00E44B0A" w:rsidRDefault="00E44B0A" w:rsidP="0068194B">
      <w:r>
        <w:separator/>
      </w:r>
    </w:p>
    <w:p w14:paraId="2C5E48EF" w14:textId="77777777" w:rsidR="00E44B0A" w:rsidRDefault="00E44B0A"/>
    <w:p w14:paraId="3820D61C" w14:textId="77777777" w:rsidR="00E44B0A" w:rsidRDefault="00E44B0A"/>
  </w:endnote>
  <w:endnote w:type="continuationSeparator" w:id="0">
    <w:p w14:paraId="729E7D51" w14:textId="77777777" w:rsidR="00E44B0A" w:rsidRDefault="00E44B0A" w:rsidP="0068194B">
      <w:r>
        <w:continuationSeparator/>
      </w:r>
    </w:p>
    <w:p w14:paraId="453A923F" w14:textId="77777777" w:rsidR="00E44B0A" w:rsidRDefault="00E44B0A"/>
    <w:p w14:paraId="7309649C" w14:textId="77777777" w:rsidR="00E44B0A" w:rsidRDefault="00E44B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379" w14:textId="77777777" w:rsidR="00F06224" w:rsidRDefault="00F062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6E4F8943" w14:textId="77777777" w:rsidR="002B2958" w:rsidRDefault="002B2958">
        <w:pPr>
          <w:pStyle w:val="Footer"/>
        </w:pPr>
        <w:r>
          <w:fldChar w:fldCharType="begin"/>
        </w:r>
        <w:r>
          <w:instrText xml:space="preserve"> PAGE   \* MERGEFORMAT </w:instrText>
        </w:r>
        <w:r>
          <w:fldChar w:fldCharType="separate"/>
        </w:r>
        <w:r w:rsidR="00242E7E">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4DFB" w14:textId="77777777" w:rsidR="00F06224" w:rsidRDefault="00F06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8BFCC" w14:textId="77777777" w:rsidR="00E44B0A" w:rsidRDefault="00E44B0A" w:rsidP="0068194B">
      <w:r>
        <w:separator/>
      </w:r>
    </w:p>
    <w:p w14:paraId="5A92F9A8" w14:textId="77777777" w:rsidR="00E44B0A" w:rsidRDefault="00E44B0A"/>
    <w:p w14:paraId="5380884F" w14:textId="77777777" w:rsidR="00E44B0A" w:rsidRDefault="00E44B0A"/>
  </w:footnote>
  <w:footnote w:type="continuationSeparator" w:id="0">
    <w:p w14:paraId="09331BD1" w14:textId="77777777" w:rsidR="00E44B0A" w:rsidRDefault="00E44B0A" w:rsidP="0068194B">
      <w:r>
        <w:continuationSeparator/>
      </w:r>
    </w:p>
    <w:p w14:paraId="08BEE09E" w14:textId="77777777" w:rsidR="00E44B0A" w:rsidRDefault="00E44B0A"/>
    <w:p w14:paraId="1DBBD003" w14:textId="77777777" w:rsidR="00E44B0A" w:rsidRDefault="00E44B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F5BF" w14:textId="77777777" w:rsidR="00F06224" w:rsidRDefault="00F06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48E7" w14:textId="77777777" w:rsidR="00F06224" w:rsidRDefault="00F06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4706"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0FA895A7" wp14:editId="5181CF61">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2835F64C"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50949501">
    <w:abstractNumId w:val="9"/>
  </w:num>
  <w:num w:numId="2" w16cid:durableId="353507331">
    <w:abstractNumId w:val="8"/>
  </w:num>
  <w:num w:numId="3" w16cid:durableId="1371225282">
    <w:abstractNumId w:val="7"/>
  </w:num>
  <w:num w:numId="4" w16cid:durableId="557979525">
    <w:abstractNumId w:val="6"/>
  </w:num>
  <w:num w:numId="5" w16cid:durableId="1045180820">
    <w:abstractNumId w:val="10"/>
  </w:num>
  <w:num w:numId="6" w16cid:durableId="1691836386">
    <w:abstractNumId w:val="3"/>
  </w:num>
  <w:num w:numId="7" w16cid:durableId="888566254">
    <w:abstractNumId w:val="11"/>
  </w:num>
  <w:num w:numId="8" w16cid:durableId="1297876787">
    <w:abstractNumId w:val="2"/>
  </w:num>
  <w:num w:numId="9" w16cid:durableId="1151293034">
    <w:abstractNumId w:val="12"/>
  </w:num>
  <w:num w:numId="10" w16cid:durableId="1594825182">
    <w:abstractNumId w:val="5"/>
  </w:num>
  <w:num w:numId="11" w16cid:durableId="1637031359">
    <w:abstractNumId w:val="4"/>
  </w:num>
  <w:num w:numId="12" w16cid:durableId="727261037">
    <w:abstractNumId w:val="1"/>
  </w:num>
  <w:num w:numId="13" w16cid:durableId="213301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716"/>
    <w:rsid w:val="000001EF"/>
    <w:rsid w:val="00007322"/>
    <w:rsid w:val="00007728"/>
    <w:rsid w:val="00024584"/>
    <w:rsid w:val="00024730"/>
    <w:rsid w:val="00055E95"/>
    <w:rsid w:val="0007021F"/>
    <w:rsid w:val="00074951"/>
    <w:rsid w:val="000A3899"/>
    <w:rsid w:val="000B2BA5"/>
    <w:rsid w:val="000C3C59"/>
    <w:rsid w:val="000F2F8C"/>
    <w:rsid w:val="000F65D6"/>
    <w:rsid w:val="0010006E"/>
    <w:rsid w:val="001045A8"/>
    <w:rsid w:val="00114A91"/>
    <w:rsid w:val="001427E1"/>
    <w:rsid w:val="00163668"/>
    <w:rsid w:val="00167EB4"/>
    <w:rsid w:val="00171566"/>
    <w:rsid w:val="00174676"/>
    <w:rsid w:val="001755A8"/>
    <w:rsid w:val="001810DD"/>
    <w:rsid w:val="00184014"/>
    <w:rsid w:val="00192008"/>
    <w:rsid w:val="00194000"/>
    <w:rsid w:val="00195279"/>
    <w:rsid w:val="001B0924"/>
    <w:rsid w:val="001B54BA"/>
    <w:rsid w:val="001C0E68"/>
    <w:rsid w:val="001C4B6F"/>
    <w:rsid w:val="001D0BF1"/>
    <w:rsid w:val="001E232D"/>
    <w:rsid w:val="001E3120"/>
    <w:rsid w:val="001E7E0C"/>
    <w:rsid w:val="001F044E"/>
    <w:rsid w:val="001F0BB0"/>
    <w:rsid w:val="001F4E6D"/>
    <w:rsid w:val="001F6140"/>
    <w:rsid w:val="00203573"/>
    <w:rsid w:val="0020597D"/>
    <w:rsid w:val="00213B4C"/>
    <w:rsid w:val="002253B0"/>
    <w:rsid w:val="00236D54"/>
    <w:rsid w:val="00241D8C"/>
    <w:rsid w:val="00241FDB"/>
    <w:rsid w:val="00242E7E"/>
    <w:rsid w:val="0024720C"/>
    <w:rsid w:val="002617AE"/>
    <w:rsid w:val="002638D0"/>
    <w:rsid w:val="002647D3"/>
    <w:rsid w:val="00275EAE"/>
    <w:rsid w:val="00294998"/>
    <w:rsid w:val="00297F18"/>
    <w:rsid w:val="002A1945"/>
    <w:rsid w:val="002B2958"/>
    <w:rsid w:val="002B3FC8"/>
    <w:rsid w:val="002D23C5"/>
    <w:rsid w:val="002D6137"/>
    <w:rsid w:val="002E33A3"/>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C5E19"/>
    <w:rsid w:val="003D2126"/>
    <w:rsid w:val="003D380F"/>
    <w:rsid w:val="003E160D"/>
    <w:rsid w:val="003F1D5F"/>
    <w:rsid w:val="00405128"/>
    <w:rsid w:val="00406CFF"/>
    <w:rsid w:val="00416B25"/>
    <w:rsid w:val="00420592"/>
    <w:rsid w:val="004310FA"/>
    <w:rsid w:val="004319E0"/>
    <w:rsid w:val="00437E8C"/>
    <w:rsid w:val="00440225"/>
    <w:rsid w:val="00443EF6"/>
    <w:rsid w:val="00453E2D"/>
    <w:rsid w:val="004726BC"/>
    <w:rsid w:val="00474105"/>
    <w:rsid w:val="00480E6E"/>
    <w:rsid w:val="00486277"/>
    <w:rsid w:val="00493001"/>
    <w:rsid w:val="00494CF6"/>
    <w:rsid w:val="00495F8D"/>
    <w:rsid w:val="004A1FAE"/>
    <w:rsid w:val="004A32FF"/>
    <w:rsid w:val="004B06EB"/>
    <w:rsid w:val="004B6AD0"/>
    <w:rsid w:val="004C2D5D"/>
    <w:rsid w:val="004C33E1"/>
    <w:rsid w:val="004E01EB"/>
    <w:rsid w:val="004E133D"/>
    <w:rsid w:val="004E2794"/>
    <w:rsid w:val="004F477A"/>
    <w:rsid w:val="00510392"/>
    <w:rsid w:val="0051100B"/>
    <w:rsid w:val="00513E2A"/>
    <w:rsid w:val="00533984"/>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45474"/>
    <w:rsid w:val="006618E9"/>
    <w:rsid w:val="0068194B"/>
    <w:rsid w:val="00692703"/>
    <w:rsid w:val="006A1962"/>
    <w:rsid w:val="006B5D48"/>
    <w:rsid w:val="006B7D7B"/>
    <w:rsid w:val="006C1A5E"/>
    <w:rsid w:val="006E1507"/>
    <w:rsid w:val="00712D8B"/>
    <w:rsid w:val="007273B7"/>
    <w:rsid w:val="00733E0A"/>
    <w:rsid w:val="00741E05"/>
    <w:rsid w:val="0074403D"/>
    <w:rsid w:val="00746D44"/>
    <w:rsid w:val="007538DC"/>
    <w:rsid w:val="00757803"/>
    <w:rsid w:val="0077762A"/>
    <w:rsid w:val="00786A18"/>
    <w:rsid w:val="0079206B"/>
    <w:rsid w:val="00794070"/>
    <w:rsid w:val="00796076"/>
    <w:rsid w:val="007A6A42"/>
    <w:rsid w:val="007A7C18"/>
    <w:rsid w:val="007C0566"/>
    <w:rsid w:val="007C606B"/>
    <w:rsid w:val="007E6A61"/>
    <w:rsid w:val="00801140"/>
    <w:rsid w:val="00803404"/>
    <w:rsid w:val="00834955"/>
    <w:rsid w:val="00837BC7"/>
    <w:rsid w:val="00855B59"/>
    <w:rsid w:val="00860461"/>
    <w:rsid w:val="0086487C"/>
    <w:rsid w:val="00870B20"/>
    <w:rsid w:val="008829F8"/>
    <w:rsid w:val="00885897"/>
    <w:rsid w:val="008A6538"/>
    <w:rsid w:val="008C7056"/>
    <w:rsid w:val="008F3B14"/>
    <w:rsid w:val="008F435F"/>
    <w:rsid w:val="00901899"/>
    <w:rsid w:val="0090344B"/>
    <w:rsid w:val="00905715"/>
    <w:rsid w:val="0091321E"/>
    <w:rsid w:val="00913946"/>
    <w:rsid w:val="0092726B"/>
    <w:rsid w:val="009361BA"/>
    <w:rsid w:val="00944F78"/>
    <w:rsid w:val="009510E7"/>
    <w:rsid w:val="00952C89"/>
    <w:rsid w:val="009571D8"/>
    <w:rsid w:val="009650EA"/>
    <w:rsid w:val="0097790C"/>
    <w:rsid w:val="00983037"/>
    <w:rsid w:val="0098506E"/>
    <w:rsid w:val="009A44CE"/>
    <w:rsid w:val="009A4EDC"/>
    <w:rsid w:val="009A71A5"/>
    <w:rsid w:val="009C4DFC"/>
    <w:rsid w:val="009D0882"/>
    <w:rsid w:val="009D44F8"/>
    <w:rsid w:val="009E3160"/>
    <w:rsid w:val="009E518E"/>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19CE"/>
    <w:rsid w:val="00A93A5D"/>
    <w:rsid w:val="00AB32F8"/>
    <w:rsid w:val="00AB4CB9"/>
    <w:rsid w:val="00AB610B"/>
    <w:rsid w:val="00AC1840"/>
    <w:rsid w:val="00AD360E"/>
    <w:rsid w:val="00AD40FB"/>
    <w:rsid w:val="00AD782D"/>
    <w:rsid w:val="00AE7650"/>
    <w:rsid w:val="00B00D1A"/>
    <w:rsid w:val="00B10EBE"/>
    <w:rsid w:val="00B22716"/>
    <w:rsid w:val="00B236F1"/>
    <w:rsid w:val="00B25E04"/>
    <w:rsid w:val="00B50F99"/>
    <w:rsid w:val="00B51D1B"/>
    <w:rsid w:val="00B540F4"/>
    <w:rsid w:val="00B60FD0"/>
    <w:rsid w:val="00B622DF"/>
    <w:rsid w:val="00B6332A"/>
    <w:rsid w:val="00B81760"/>
    <w:rsid w:val="00B8494C"/>
    <w:rsid w:val="00B872FE"/>
    <w:rsid w:val="00BA1546"/>
    <w:rsid w:val="00BB4E51"/>
    <w:rsid w:val="00BD431F"/>
    <w:rsid w:val="00BE423E"/>
    <w:rsid w:val="00BF61AC"/>
    <w:rsid w:val="00C47FA6"/>
    <w:rsid w:val="00C57FC6"/>
    <w:rsid w:val="00C66A7D"/>
    <w:rsid w:val="00C779DA"/>
    <w:rsid w:val="00C814F7"/>
    <w:rsid w:val="00CA175F"/>
    <w:rsid w:val="00CA4B4D"/>
    <w:rsid w:val="00CB35C3"/>
    <w:rsid w:val="00CD323D"/>
    <w:rsid w:val="00CE4030"/>
    <w:rsid w:val="00CE64B3"/>
    <w:rsid w:val="00CF1A49"/>
    <w:rsid w:val="00D0630C"/>
    <w:rsid w:val="00D243A9"/>
    <w:rsid w:val="00D305E5"/>
    <w:rsid w:val="00D37CD3"/>
    <w:rsid w:val="00D62FC4"/>
    <w:rsid w:val="00D66A52"/>
    <w:rsid w:val="00D66EFA"/>
    <w:rsid w:val="00D72A2D"/>
    <w:rsid w:val="00D9521A"/>
    <w:rsid w:val="00DA3914"/>
    <w:rsid w:val="00DA59AA"/>
    <w:rsid w:val="00DA6841"/>
    <w:rsid w:val="00DB6915"/>
    <w:rsid w:val="00DB7E1E"/>
    <w:rsid w:val="00DC0D7D"/>
    <w:rsid w:val="00DC1B78"/>
    <w:rsid w:val="00DC2A2F"/>
    <w:rsid w:val="00DC600B"/>
    <w:rsid w:val="00DE0FAA"/>
    <w:rsid w:val="00DE136D"/>
    <w:rsid w:val="00DE6534"/>
    <w:rsid w:val="00DF4D6C"/>
    <w:rsid w:val="00E01923"/>
    <w:rsid w:val="00E02F03"/>
    <w:rsid w:val="00E04B3F"/>
    <w:rsid w:val="00E14498"/>
    <w:rsid w:val="00E2397A"/>
    <w:rsid w:val="00E254DB"/>
    <w:rsid w:val="00E27466"/>
    <w:rsid w:val="00E300FC"/>
    <w:rsid w:val="00E362DB"/>
    <w:rsid w:val="00E445AC"/>
    <w:rsid w:val="00E44B0A"/>
    <w:rsid w:val="00E5632B"/>
    <w:rsid w:val="00E70240"/>
    <w:rsid w:val="00E71E6B"/>
    <w:rsid w:val="00E81CC5"/>
    <w:rsid w:val="00E85A87"/>
    <w:rsid w:val="00E85B4A"/>
    <w:rsid w:val="00E9528E"/>
    <w:rsid w:val="00EA5099"/>
    <w:rsid w:val="00EC1351"/>
    <w:rsid w:val="00EC4CBF"/>
    <w:rsid w:val="00EE2CA8"/>
    <w:rsid w:val="00EF17E8"/>
    <w:rsid w:val="00EF51D9"/>
    <w:rsid w:val="00F06224"/>
    <w:rsid w:val="00F130DD"/>
    <w:rsid w:val="00F24884"/>
    <w:rsid w:val="00F37B64"/>
    <w:rsid w:val="00F476C4"/>
    <w:rsid w:val="00F61DF9"/>
    <w:rsid w:val="00F70404"/>
    <w:rsid w:val="00F74CE3"/>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FFD17"/>
  <w15:chartTrackingRefBased/>
  <w15:docId w15:val="{A65A7BC9-BAA0-4D0E-BD6F-F6365E31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Cajunbrandy@gmail.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jun\AppData\Roaming\Microsoft\Templates\Chronological%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8049997FEB4F3C90146DF604CC09B2"/>
        <w:category>
          <w:name w:val="General"/>
          <w:gallery w:val="placeholder"/>
        </w:category>
        <w:types>
          <w:type w:val="bbPlcHdr"/>
        </w:types>
        <w:behaviors>
          <w:behavior w:val="content"/>
        </w:behaviors>
        <w:guid w:val="{5E3A76B3-C14B-41DF-A796-7967EAA330C9}"/>
      </w:docPartPr>
      <w:docPartBody>
        <w:p w:rsidR="004C2362" w:rsidRDefault="00340942">
          <w:pPr>
            <w:pStyle w:val="1F8049997FEB4F3C90146DF604CC09B2"/>
          </w:pPr>
          <w:r w:rsidRPr="00CF1A49">
            <w:t>·</w:t>
          </w:r>
        </w:p>
      </w:docPartBody>
    </w:docPart>
    <w:docPart>
      <w:docPartPr>
        <w:name w:val="8F7CC0AB17C0484BB434D00C02DB9788"/>
        <w:category>
          <w:name w:val="General"/>
          <w:gallery w:val="placeholder"/>
        </w:category>
        <w:types>
          <w:type w:val="bbPlcHdr"/>
        </w:types>
        <w:behaviors>
          <w:behavior w:val="content"/>
        </w:behaviors>
        <w:guid w:val="{83251986-FEFD-42C2-8F76-5F4D00A3CBD6}"/>
      </w:docPartPr>
      <w:docPartBody>
        <w:p w:rsidR="004C2362" w:rsidRDefault="00340942">
          <w:pPr>
            <w:pStyle w:val="8F7CC0AB17C0484BB434D00C02DB9788"/>
          </w:pPr>
          <w:r w:rsidRPr="00CF1A49">
            <w:t>Experience</w:t>
          </w:r>
        </w:p>
      </w:docPartBody>
    </w:docPart>
    <w:docPart>
      <w:docPartPr>
        <w:name w:val="C255F1941FA54CA6A5A260698AED82A0"/>
        <w:category>
          <w:name w:val="General"/>
          <w:gallery w:val="placeholder"/>
        </w:category>
        <w:types>
          <w:type w:val="bbPlcHdr"/>
        </w:types>
        <w:behaviors>
          <w:behavior w:val="content"/>
        </w:behaviors>
        <w:guid w:val="{5BFFFF05-8F4B-479E-A95D-165FF027C9A6}"/>
      </w:docPartPr>
      <w:docPartBody>
        <w:p w:rsidR="004C2362" w:rsidRDefault="00340942">
          <w:pPr>
            <w:pStyle w:val="C255F1941FA54CA6A5A260698AED82A0"/>
          </w:pPr>
          <w:r w:rsidRPr="00CF1A49">
            <w:t>Education</w:t>
          </w:r>
        </w:p>
      </w:docPartBody>
    </w:docPart>
    <w:docPart>
      <w:docPartPr>
        <w:name w:val="A1D1542DF1734CB0A34701B38E762B57"/>
        <w:category>
          <w:name w:val="General"/>
          <w:gallery w:val="placeholder"/>
        </w:category>
        <w:types>
          <w:type w:val="bbPlcHdr"/>
        </w:types>
        <w:behaviors>
          <w:behavior w:val="content"/>
        </w:behaviors>
        <w:guid w:val="{A9AC8523-B86A-406D-93AF-8A112E80CB38}"/>
      </w:docPartPr>
      <w:docPartBody>
        <w:p w:rsidR="004C2362" w:rsidRDefault="00340942">
          <w:pPr>
            <w:pStyle w:val="A1D1542DF1734CB0A34701B38E762B57"/>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942"/>
    <w:rsid w:val="000802EB"/>
    <w:rsid w:val="00340942"/>
    <w:rsid w:val="00453E2D"/>
    <w:rsid w:val="004C2362"/>
    <w:rsid w:val="0060123E"/>
    <w:rsid w:val="00645474"/>
    <w:rsid w:val="00A73560"/>
    <w:rsid w:val="00BB13C3"/>
    <w:rsid w:val="00DA6841"/>
    <w:rsid w:val="00E44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1F8049997FEB4F3C90146DF604CC09B2">
    <w:name w:val="1F8049997FEB4F3C90146DF604CC09B2"/>
  </w:style>
  <w:style w:type="paragraph" w:customStyle="1" w:styleId="8F7CC0AB17C0484BB434D00C02DB9788">
    <w:name w:val="8F7CC0AB17C0484BB434D00C02DB9788"/>
  </w:style>
  <w:style w:type="character" w:styleId="SubtleReference">
    <w:name w:val="Subtle Reference"/>
    <w:basedOn w:val="DefaultParagraphFont"/>
    <w:uiPriority w:val="10"/>
    <w:qFormat/>
    <w:rPr>
      <w:b/>
      <w:caps w:val="0"/>
      <w:smallCaps/>
      <w:color w:val="595959" w:themeColor="text1" w:themeTint="A6"/>
    </w:rPr>
  </w:style>
  <w:style w:type="paragraph" w:customStyle="1" w:styleId="C255F1941FA54CA6A5A260698AED82A0">
    <w:name w:val="C255F1941FA54CA6A5A260698AED82A0"/>
  </w:style>
  <w:style w:type="paragraph" w:customStyle="1" w:styleId="A1D1542DF1734CB0A34701B38E762B57">
    <w:name w:val="A1D1542DF1734CB0A34701B38E762B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19A20F3E1F3F4C9FA6C28020D55BB8" ma:contentTypeVersion="5" ma:contentTypeDescription="Create a new document." ma:contentTypeScope="" ma:versionID="d41adab68fa683054a0f8bb5ed332a4e">
  <xsd:schema xmlns:xsd="http://www.w3.org/2001/XMLSchema" xmlns:xs="http://www.w3.org/2001/XMLSchema" xmlns:p="http://schemas.microsoft.com/office/2006/metadata/properties" xmlns:ns3="9f43b14a-5357-479c-956b-fe7ece53267c" xmlns:ns4="67c9bd89-025a-4560-a69f-716bc5cbc132" targetNamespace="http://schemas.microsoft.com/office/2006/metadata/properties" ma:root="true" ma:fieldsID="54a2bca4df7e882d032e271355efdad8" ns3:_="" ns4:_="">
    <xsd:import namespace="9f43b14a-5357-479c-956b-fe7ece53267c"/>
    <xsd:import namespace="67c9bd89-025a-4560-a69f-716bc5cbc13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3b14a-5357-479c-956b-fe7ece532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c9bd89-025a-4560-a69f-716bc5cbc13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352BCE-CEB0-4C89-B5BD-3CFEC4CB1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3b14a-5357-479c-956b-fe7ece53267c"/>
    <ds:schemaRef ds:uri="67c9bd89-025a-4560-a69f-716bc5cbc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771030-5A32-4B9B-B7C4-560A1EABE13F}">
  <ds:schemaRefs>
    <ds:schemaRef ds:uri="http://schemas.microsoft.com/sharepoint/v3/contenttype/forms"/>
  </ds:schemaRefs>
</ds:datastoreItem>
</file>

<file path=customXml/itemProps3.xml><?xml version="1.0" encoding="utf-8"?>
<ds:datastoreItem xmlns:ds="http://schemas.openxmlformats.org/officeDocument/2006/customXml" ds:itemID="{13D5AD35-181E-476D-AF3A-B60AF89A4C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Chronological Resume (Modern design)</Template>
  <TotalTime>1</TotalTime>
  <Pages>3</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 cajun</dc:creator>
  <cp:keywords/>
  <dc:description/>
  <cp:lastModifiedBy>Brandy cajun</cp:lastModifiedBy>
  <cp:revision>2</cp:revision>
  <cp:lastPrinted>2018-08-21T13:13:00Z</cp:lastPrinted>
  <dcterms:created xsi:type="dcterms:W3CDTF">2025-10-29T13:59:00Z</dcterms:created>
  <dcterms:modified xsi:type="dcterms:W3CDTF">2025-10-29T13:59:00Z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0x010100A119A20F3E1F3F4C9FA6C28020D55BB8</vt:lpwstr>
  </property>
</Properties>
</file>